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5DEA7" w14:textId="77777777" w:rsidR="00A84A39" w:rsidRDefault="00A84A39" w:rsidP="00A84A39">
      <w:pPr>
        <w:pStyle w:val="Title"/>
        <w:jc w:val="center"/>
        <w:rPr>
          <w:rFonts w:ascii="Arial" w:hAnsi="Arial" w:cs="Arial"/>
          <w:sz w:val="72"/>
          <w:szCs w:val="72"/>
        </w:rPr>
      </w:pPr>
    </w:p>
    <w:p w14:paraId="4CBB6769" w14:textId="77777777" w:rsidR="00A84A39" w:rsidRDefault="00A84A39" w:rsidP="00A84A39">
      <w:pPr>
        <w:pStyle w:val="Title"/>
        <w:jc w:val="center"/>
        <w:rPr>
          <w:rFonts w:ascii="Arial" w:hAnsi="Arial" w:cs="Arial"/>
          <w:sz w:val="72"/>
          <w:szCs w:val="72"/>
        </w:rPr>
      </w:pPr>
    </w:p>
    <w:p w14:paraId="4C7B1091" w14:textId="77777777" w:rsidR="00A84A39" w:rsidRDefault="00A84A39" w:rsidP="00A84A39">
      <w:pPr>
        <w:pStyle w:val="Title"/>
        <w:jc w:val="center"/>
        <w:rPr>
          <w:rFonts w:ascii="Arial" w:hAnsi="Arial" w:cs="Arial"/>
          <w:sz w:val="72"/>
          <w:szCs w:val="72"/>
        </w:rPr>
      </w:pPr>
    </w:p>
    <w:p w14:paraId="28377A52" w14:textId="77777777" w:rsidR="00A84A39" w:rsidRDefault="00A84A39" w:rsidP="00A84A39">
      <w:pPr>
        <w:pStyle w:val="Title"/>
        <w:jc w:val="center"/>
        <w:rPr>
          <w:rFonts w:ascii="Arial" w:hAnsi="Arial" w:cs="Arial"/>
          <w:sz w:val="72"/>
          <w:szCs w:val="72"/>
        </w:rPr>
      </w:pPr>
    </w:p>
    <w:p w14:paraId="735C67FD" w14:textId="77777777" w:rsidR="00A84A39" w:rsidRDefault="00A84A39" w:rsidP="00A84A39">
      <w:pPr>
        <w:pStyle w:val="Title"/>
        <w:jc w:val="center"/>
        <w:rPr>
          <w:rFonts w:ascii="Arial" w:hAnsi="Arial" w:cs="Arial"/>
          <w:sz w:val="72"/>
          <w:szCs w:val="72"/>
        </w:rPr>
      </w:pPr>
    </w:p>
    <w:p w14:paraId="3B0E4AB3" w14:textId="3D753ED9" w:rsidR="00A84A39" w:rsidRPr="00540B5A" w:rsidRDefault="00B8253E" w:rsidP="00A84A39">
      <w:pPr>
        <w:pStyle w:val="Title"/>
        <w:jc w:val="center"/>
        <w:rPr>
          <w:rFonts w:ascii="Arial" w:hAnsi="Arial" w:cs="Arial"/>
          <w:color w:val="0070C0"/>
          <w:sz w:val="72"/>
          <w:szCs w:val="72"/>
        </w:rPr>
      </w:pPr>
      <w:r>
        <w:rPr>
          <w:rFonts w:ascii="Arial" w:hAnsi="Arial" w:cs="Arial"/>
          <w:color w:val="0070C0"/>
          <w:sz w:val="72"/>
          <w:szCs w:val="72"/>
        </w:rPr>
        <w:t>Test</w:t>
      </w:r>
      <w:r w:rsidR="004533EE">
        <w:rPr>
          <w:rFonts w:ascii="Arial" w:hAnsi="Arial" w:cs="Arial"/>
          <w:color w:val="0070C0"/>
          <w:sz w:val="72"/>
          <w:szCs w:val="72"/>
        </w:rPr>
        <w:t xml:space="preserve"> Analyst</w:t>
      </w:r>
    </w:p>
    <w:p w14:paraId="2E547D2F" w14:textId="048215B6" w:rsidR="00A84A39" w:rsidRDefault="005E27DA" w:rsidP="00A84A39">
      <w:pPr>
        <w:pStyle w:val="Title"/>
        <w:jc w:val="center"/>
        <w:rPr>
          <w:rFonts w:ascii="Arial" w:hAnsi="Arial" w:cs="Arial"/>
          <w:sz w:val="72"/>
          <w:szCs w:val="72"/>
        </w:rPr>
      </w:pPr>
      <w:r w:rsidRPr="00540B5A">
        <w:rPr>
          <w:rFonts w:ascii="Arial" w:hAnsi="Arial" w:cs="Arial"/>
          <w:color w:val="0070C0"/>
          <w:sz w:val="72"/>
          <w:szCs w:val="72"/>
        </w:rPr>
        <w:t xml:space="preserve">Role </w:t>
      </w:r>
      <w:r w:rsidR="00A84A39" w:rsidRPr="00540B5A">
        <w:rPr>
          <w:rFonts w:ascii="Arial" w:hAnsi="Arial" w:cs="Arial"/>
          <w:color w:val="0070C0"/>
          <w:sz w:val="72"/>
          <w:szCs w:val="72"/>
        </w:rPr>
        <w:t>Description</w:t>
      </w:r>
    </w:p>
    <w:p w14:paraId="7A534AD7" w14:textId="77777777" w:rsidR="00A84A39" w:rsidRDefault="00A84A39" w:rsidP="00A84A39">
      <w:pPr>
        <w:rPr>
          <w:lang w:val="en-GB"/>
        </w:rPr>
      </w:pPr>
    </w:p>
    <w:p w14:paraId="686B00FB" w14:textId="77777777" w:rsidR="00A84A39" w:rsidRDefault="00A84A39" w:rsidP="00A84A39">
      <w:pPr>
        <w:rPr>
          <w:lang w:val="en-GB"/>
        </w:rPr>
      </w:pPr>
    </w:p>
    <w:p w14:paraId="6C118628" w14:textId="77777777" w:rsidR="00A84A39" w:rsidRDefault="00A84A39" w:rsidP="00A84A39">
      <w:pPr>
        <w:rPr>
          <w:lang w:val="en-GB"/>
        </w:rPr>
      </w:pPr>
    </w:p>
    <w:p w14:paraId="775498BA" w14:textId="77777777" w:rsidR="00A84A39" w:rsidRDefault="00A84A39" w:rsidP="00A84A39">
      <w:pPr>
        <w:rPr>
          <w:lang w:val="en-GB"/>
        </w:rPr>
      </w:pPr>
    </w:p>
    <w:p w14:paraId="0373FC81" w14:textId="77777777" w:rsidR="00A84A39" w:rsidRDefault="00A84A39" w:rsidP="00A84A39">
      <w:pPr>
        <w:rPr>
          <w:lang w:val="en-GB"/>
        </w:rPr>
      </w:pPr>
    </w:p>
    <w:p w14:paraId="13AA87C1" w14:textId="77777777" w:rsidR="00A84A39" w:rsidRDefault="00A84A39" w:rsidP="00A84A39">
      <w:pPr>
        <w:rPr>
          <w:lang w:val="en-GB"/>
        </w:rPr>
      </w:pPr>
    </w:p>
    <w:p w14:paraId="1026B502" w14:textId="77777777" w:rsidR="00A84A39" w:rsidRDefault="00A84A39" w:rsidP="00A84A39">
      <w:pPr>
        <w:rPr>
          <w:lang w:val="en-GB"/>
        </w:rPr>
      </w:pPr>
    </w:p>
    <w:p w14:paraId="37FAC28D" w14:textId="77777777" w:rsidR="00A84A39" w:rsidRDefault="00A84A39" w:rsidP="00A84A39">
      <w:pPr>
        <w:rPr>
          <w:lang w:val="en-GB"/>
        </w:rPr>
      </w:pPr>
    </w:p>
    <w:p w14:paraId="2A06773C" w14:textId="77777777" w:rsidR="00A84A39" w:rsidRDefault="00A84A39" w:rsidP="00A84A39">
      <w:pPr>
        <w:rPr>
          <w:lang w:val="en-GB"/>
        </w:rPr>
      </w:pPr>
    </w:p>
    <w:p w14:paraId="551914BC" w14:textId="77777777" w:rsidR="00A84A39" w:rsidRDefault="00A84A39" w:rsidP="00A84A39">
      <w:pPr>
        <w:rPr>
          <w:lang w:val="en-GB"/>
        </w:rPr>
      </w:pPr>
    </w:p>
    <w:p w14:paraId="3E3D4544" w14:textId="77777777" w:rsidR="00A84A39" w:rsidRDefault="00A84A39" w:rsidP="00A84A39">
      <w:pPr>
        <w:rPr>
          <w:lang w:val="en-GB"/>
        </w:rPr>
      </w:pPr>
    </w:p>
    <w:p w14:paraId="4F971ACB" w14:textId="77777777" w:rsidR="00A84A39" w:rsidRDefault="00A84A39" w:rsidP="00A84A39">
      <w:pPr>
        <w:rPr>
          <w:lang w:val="en-GB"/>
        </w:rPr>
      </w:pPr>
    </w:p>
    <w:p w14:paraId="72EBB675" w14:textId="77777777" w:rsidR="00A84A39" w:rsidRDefault="00A84A39" w:rsidP="00A84A39">
      <w:pPr>
        <w:rPr>
          <w:lang w:val="en-GB"/>
        </w:rPr>
      </w:pPr>
    </w:p>
    <w:p w14:paraId="57C3A91A" w14:textId="77777777" w:rsidR="00A84A39" w:rsidRDefault="00A84A39" w:rsidP="00A84A39">
      <w:pPr>
        <w:rPr>
          <w:lang w:val="en-GB"/>
        </w:rPr>
      </w:pPr>
    </w:p>
    <w:p w14:paraId="083B3B5E" w14:textId="77777777" w:rsidR="00A84A39" w:rsidRDefault="00A84A39" w:rsidP="00A84A39">
      <w:pPr>
        <w:rPr>
          <w:lang w:val="en-GB"/>
        </w:rPr>
      </w:pPr>
    </w:p>
    <w:p w14:paraId="63612E5B" w14:textId="77777777" w:rsidR="00A84A39" w:rsidRPr="00A84A39" w:rsidRDefault="00A84A39" w:rsidP="00A84A39">
      <w:pPr>
        <w:rPr>
          <w:lang w:val="en-GB"/>
        </w:rPr>
      </w:pPr>
    </w:p>
    <w:p w14:paraId="0392AC07" w14:textId="77777777" w:rsidR="004533EE" w:rsidRDefault="004533EE" w:rsidP="004533EE">
      <w:pPr>
        <w:rPr>
          <w:rFonts w:ascii="Arial" w:hAnsi="Arial" w:cs="Arial"/>
          <w:b/>
          <w:bCs/>
          <w:color w:val="0070C0"/>
          <w:szCs w:val="20"/>
        </w:rPr>
      </w:pPr>
    </w:p>
    <w:p w14:paraId="6F4730B6" w14:textId="4E829B75" w:rsidR="004533EE" w:rsidRPr="004533EE" w:rsidRDefault="004533EE" w:rsidP="004533EE">
      <w:pPr>
        <w:rPr>
          <w:rFonts w:ascii="Arial" w:hAnsi="Arial" w:cs="Arial"/>
          <w:b/>
          <w:bCs/>
          <w:color w:val="0070C0"/>
        </w:rPr>
      </w:pPr>
      <w:r w:rsidRPr="004533EE">
        <w:rPr>
          <w:rFonts w:ascii="Arial" w:hAnsi="Arial" w:cs="Arial"/>
          <w:b/>
          <w:bCs/>
          <w:color w:val="0070C0"/>
        </w:rPr>
        <w:lastRenderedPageBreak/>
        <w:t>The Role:</w:t>
      </w:r>
      <w:bookmarkStart w:id="0" w:name="_GoBack"/>
      <w:bookmarkEnd w:id="0"/>
    </w:p>
    <w:p w14:paraId="1924A803" w14:textId="77777777" w:rsidR="004533EE" w:rsidRPr="004533EE" w:rsidRDefault="004533EE" w:rsidP="004533EE">
      <w:pPr>
        <w:jc w:val="both"/>
        <w:rPr>
          <w:rFonts w:ascii="Arial" w:eastAsia="Times New Roman" w:hAnsi="Arial" w:cs="Arial"/>
          <w:snapToGrid w:val="0"/>
        </w:rPr>
      </w:pPr>
      <w:r w:rsidRPr="004533EE">
        <w:rPr>
          <w:rFonts w:ascii="Arial" w:hAnsi="Arial" w:cs="Arial"/>
          <w:snapToGrid w:val="0"/>
        </w:rPr>
        <w:t xml:space="preserve">Responsible for the design, creation, execution, defect reporting &amp; resolution and measurement of testing  using appropriate tools and techniques, complying with agreed standards, to ensure that new and amended software, together with any interfaces, perform as specified and intended. </w:t>
      </w:r>
    </w:p>
    <w:p w14:paraId="2E4E322A" w14:textId="77777777" w:rsidR="004533EE" w:rsidRPr="004533EE" w:rsidRDefault="004533EE" w:rsidP="004533EE">
      <w:pPr>
        <w:rPr>
          <w:rFonts w:ascii="Arial" w:eastAsia="Times New Roman" w:hAnsi="Arial" w:cs="Arial"/>
          <w:snapToGrid w:val="0"/>
        </w:rPr>
      </w:pPr>
      <w:r w:rsidRPr="004533EE">
        <w:rPr>
          <w:rFonts w:ascii="Arial" w:eastAsia="Times New Roman" w:hAnsi="Arial" w:cs="Arial"/>
          <w:snapToGrid w:val="0"/>
        </w:rPr>
        <w:t xml:space="preserve">Working with </w:t>
      </w:r>
      <w:proofErr w:type="spellStart"/>
      <w:r w:rsidRPr="004533EE">
        <w:rPr>
          <w:rFonts w:ascii="Arial" w:eastAsia="Times New Roman" w:hAnsi="Arial" w:cs="Arial"/>
          <w:snapToGrid w:val="0"/>
        </w:rPr>
        <w:t>Programme</w:t>
      </w:r>
      <w:proofErr w:type="spellEnd"/>
      <w:r w:rsidRPr="004533EE">
        <w:rPr>
          <w:rFonts w:ascii="Arial" w:eastAsia="Times New Roman" w:hAnsi="Arial" w:cs="Arial"/>
          <w:snapToGrid w:val="0"/>
        </w:rPr>
        <w:t xml:space="preserve"> &amp; Project delivery teams, selected application &amp; service suppliers, businesses, and operations teams Test Analysts will adhere to the standards and processes in the agreed Test Policy.  </w:t>
      </w:r>
    </w:p>
    <w:p w14:paraId="08E73C25" w14:textId="77777777" w:rsidR="004533EE" w:rsidRPr="004533EE" w:rsidRDefault="004533EE" w:rsidP="004533EE">
      <w:pPr>
        <w:rPr>
          <w:rFonts w:ascii="Arial" w:hAnsi="Arial" w:cs="Arial"/>
          <w:b/>
          <w:bCs/>
        </w:rPr>
      </w:pPr>
    </w:p>
    <w:p w14:paraId="29FB047A" w14:textId="77777777" w:rsidR="004533EE" w:rsidRPr="004533EE" w:rsidRDefault="004533EE" w:rsidP="004533EE">
      <w:pPr>
        <w:rPr>
          <w:rFonts w:ascii="Arial" w:hAnsi="Arial" w:cs="Arial"/>
          <w:b/>
          <w:bCs/>
          <w:color w:val="0070C0"/>
        </w:rPr>
      </w:pPr>
      <w:r w:rsidRPr="004533EE">
        <w:rPr>
          <w:rFonts w:ascii="Arial" w:hAnsi="Arial" w:cs="Arial"/>
          <w:b/>
          <w:bCs/>
          <w:color w:val="0070C0"/>
        </w:rPr>
        <w:t>Key Relationships:</w:t>
      </w:r>
    </w:p>
    <w:p w14:paraId="1DE7762B" w14:textId="77777777" w:rsidR="004533EE" w:rsidRPr="004533EE" w:rsidRDefault="004533EE" w:rsidP="004533EE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rPr>
          <w:rFonts w:ascii="Arial" w:hAnsi="Arial" w:cs="Arial"/>
        </w:rPr>
      </w:pPr>
      <w:r w:rsidRPr="004533EE">
        <w:rPr>
          <w:rFonts w:ascii="Arial" w:hAnsi="Arial" w:cs="Arial"/>
        </w:rPr>
        <w:t>Test Managers / Leads</w:t>
      </w:r>
    </w:p>
    <w:p w14:paraId="53AD0BCA" w14:textId="77777777" w:rsidR="004533EE" w:rsidRPr="004533EE" w:rsidRDefault="004533EE" w:rsidP="004533EE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rPr>
          <w:rFonts w:ascii="Arial" w:hAnsi="Arial" w:cs="Arial"/>
        </w:rPr>
      </w:pPr>
      <w:proofErr w:type="spellStart"/>
      <w:r w:rsidRPr="004533EE">
        <w:rPr>
          <w:rFonts w:ascii="Arial" w:hAnsi="Arial" w:cs="Arial"/>
        </w:rPr>
        <w:t>Programme</w:t>
      </w:r>
      <w:proofErr w:type="spellEnd"/>
      <w:r w:rsidRPr="004533EE">
        <w:rPr>
          <w:rFonts w:ascii="Arial" w:hAnsi="Arial" w:cs="Arial"/>
        </w:rPr>
        <w:t xml:space="preserve"> / Project Mangers </w:t>
      </w:r>
    </w:p>
    <w:p w14:paraId="30AA18C1" w14:textId="77777777" w:rsidR="004533EE" w:rsidRPr="004533EE" w:rsidRDefault="004533EE" w:rsidP="004533EE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rPr>
          <w:rFonts w:ascii="Arial" w:hAnsi="Arial" w:cs="Arial"/>
        </w:rPr>
      </w:pPr>
      <w:r w:rsidRPr="004533EE">
        <w:rPr>
          <w:rFonts w:ascii="Arial" w:hAnsi="Arial" w:cs="Arial"/>
        </w:rPr>
        <w:t>Development Managers</w:t>
      </w:r>
    </w:p>
    <w:p w14:paraId="08846BD3" w14:textId="77777777" w:rsidR="004533EE" w:rsidRPr="004533EE" w:rsidRDefault="004533EE" w:rsidP="004533EE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rPr>
          <w:rFonts w:ascii="Arial" w:hAnsi="Arial" w:cs="Arial"/>
        </w:rPr>
      </w:pPr>
      <w:r w:rsidRPr="004533EE">
        <w:rPr>
          <w:rFonts w:ascii="Arial" w:hAnsi="Arial" w:cs="Arial"/>
        </w:rPr>
        <w:t>Business Analysts</w:t>
      </w:r>
    </w:p>
    <w:p w14:paraId="5B292A9C" w14:textId="77777777" w:rsidR="004533EE" w:rsidRPr="004533EE" w:rsidRDefault="004533EE" w:rsidP="004533EE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rPr>
          <w:rFonts w:ascii="Arial" w:hAnsi="Arial" w:cs="Arial"/>
        </w:rPr>
      </w:pPr>
      <w:r w:rsidRPr="004533EE">
        <w:rPr>
          <w:rFonts w:ascii="Arial" w:hAnsi="Arial" w:cs="Arial"/>
        </w:rPr>
        <w:t>Specialist Testing Vendors</w:t>
      </w:r>
    </w:p>
    <w:p w14:paraId="55547BE9" w14:textId="77777777" w:rsidR="004533EE" w:rsidRPr="004533EE" w:rsidRDefault="004533EE" w:rsidP="004533EE">
      <w:pPr>
        <w:rPr>
          <w:rFonts w:ascii="Arial" w:hAnsi="Arial" w:cs="Arial"/>
          <w:b/>
          <w:bCs/>
        </w:rPr>
      </w:pPr>
    </w:p>
    <w:p w14:paraId="2522804C" w14:textId="77777777" w:rsidR="004533EE" w:rsidRPr="004533EE" w:rsidRDefault="004533EE" w:rsidP="004533EE">
      <w:pPr>
        <w:rPr>
          <w:rFonts w:ascii="Arial" w:hAnsi="Arial" w:cs="Arial"/>
          <w:b/>
          <w:bCs/>
          <w:color w:val="0070C0"/>
        </w:rPr>
      </w:pPr>
      <w:r w:rsidRPr="004533EE">
        <w:rPr>
          <w:rFonts w:ascii="Arial" w:hAnsi="Arial" w:cs="Arial"/>
          <w:b/>
          <w:bCs/>
          <w:color w:val="0070C0"/>
        </w:rPr>
        <w:t>Test analyst Accountabilities:</w:t>
      </w:r>
    </w:p>
    <w:p w14:paraId="37A0B79B" w14:textId="77777777" w:rsidR="004533EE" w:rsidRPr="004533EE" w:rsidRDefault="004533EE" w:rsidP="004533EE">
      <w:pPr>
        <w:pStyle w:val="NoSpacing"/>
        <w:widowControl w:val="0"/>
        <w:numPr>
          <w:ilvl w:val="0"/>
          <w:numId w:val="8"/>
        </w:numPr>
        <w:rPr>
          <w:szCs w:val="22"/>
        </w:rPr>
      </w:pPr>
      <w:r w:rsidRPr="004533EE">
        <w:rPr>
          <w:szCs w:val="22"/>
        </w:rPr>
        <w:t>Creation and delivery of test assets described by the approved Test Strategy and phase test plans</w:t>
      </w:r>
    </w:p>
    <w:p w14:paraId="2BB0808A" w14:textId="77777777" w:rsidR="004533EE" w:rsidRPr="004533EE" w:rsidRDefault="004533EE" w:rsidP="004533EE">
      <w:pPr>
        <w:pStyle w:val="NoSpacing"/>
        <w:widowControl w:val="0"/>
        <w:numPr>
          <w:ilvl w:val="0"/>
          <w:numId w:val="8"/>
        </w:numPr>
        <w:rPr>
          <w:szCs w:val="22"/>
        </w:rPr>
      </w:pPr>
      <w:r w:rsidRPr="004533EE">
        <w:rPr>
          <w:szCs w:val="22"/>
        </w:rPr>
        <w:t xml:space="preserve">Test delivery aligned with agreed testing KPI's </w:t>
      </w:r>
    </w:p>
    <w:p w14:paraId="2D3FEFB2" w14:textId="77777777" w:rsidR="004533EE" w:rsidRPr="004533EE" w:rsidRDefault="004533EE" w:rsidP="004533EE">
      <w:pPr>
        <w:pStyle w:val="NoSpacing"/>
        <w:widowControl w:val="0"/>
        <w:numPr>
          <w:ilvl w:val="0"/>
          <w:numId w:val="8"/>
        </w:numPr>
        <w:tabs>
          <w:tab w:val="left" w:pos="2693"/>
        </w:tabs>
        <w:rPr>
          <w:rFonts w:eastAsia="Arial"/>
          <w:szCs w:val="22"/>
        </w:rPr>
      </w:pPr>
      <w:r w:rsidRPr="004533EE">
        <w:rPr>
          <w:szCs w:val="22"/>
        </w:rPr>
        <w:t>Ensures testing best practice, processes, policies, and appropriate tool usage are applied to the delivery.</w:t>
      </w:r>
    </w:p>
    <w:p w14:paraId="08DB5709" w14:textId="77777777" w:rsidR="004533EE" w:rsidRPr="004533EE" w:rsidRDefault="004533EE" w:rsidP="004533EE">
      <w:pPr>
        <w:numPr>
          <w:ilvl w:val="0"/>
          <w:numId w:val="3"/>
        </w:numPr>
        <w:tabs>
          <w:tab w:val="num" w:pos="720"/>
        </w:tabs>
        <w:spacing w:after="0" w:line="240" w:lineRule="auto"/>
        <w:ind w:left="720"/>
        <w:rPr>
          <w:rFonts w:ascii="Arial" w:eastAsia="Times New Roman" w:hAnsi="Arial" w:cs="Arial"/>
          <w:snapToGrid w:val="0"/>
        </w:rPr>
      </w:pPr>
      <w:r w:rsidRPr="004533EE">
        <w:rPr>
          <w:rFonts w:ascii="Arial" w:eastAsia="Times New Roman" w:hAnsi="Arial" w:cs="Arial"/>
          <w:snapToGrid w:val="0"/>
        </w:rPr>
        <w:t xml:space="preserve">Executes test delivery within the approved test phases </w:t>
      </w:r>
    </w:p>
    <w:p w14:paraId="61A69FCD" w14:textId="77777777" w:rsidR="004533EE" w:rsidRPr="004533EE" w:rsidRDefault="004533EE" w:rsidP="004533EE">
      <w:pPr>
        <w:numPr>
          <w:ilvl w:val="0"/>
          <w:numId w:val="3"/>
        </w:numPr>
        <w:tabs>
          <w:tab w:val="num" w:pos="720"/>
        </w:tabs>
        <w:spacing w:after="0" w:line="240" w:lineRule="auto"/>
        <w:ind w:left="720"/>
        <w:rPr>
          <w:rFonts w:ascii="Arial" w:eastAsia="Times New Roman" w:hAnsi="Arial" w:cs="Arial"/>
          <w:snapToGrid w:val="0"/>
        </w:rPr>
      </w:pPr>
      <w:r w:rsidRPr="004533EE">
        <w:rPr>
          <w:rFonts w:ascii="Arial" w:eastAsia="Times New Roman" w:hAnsi="Arial" w:cs="Arial"/>
          <w:snapToGrid w:val="0"/>
        </w:rPr>
        <w:t>Support the defect management and resolution process for the approved test phases</w:t>
      </w:r>
    </w:p>
    <w:p w14:paraId="504D69C4" w14:textId="77777777" w:rsidR="004533EE" w:rsidRPr="004533EE" w:rsidRDefault="004533EE" w:rsidP="004533EE">
      <w:pPr>
        <w:numPr>
          <w:ilvl w:val="0"/>
          <w:numId w:val="3"/>
        </w:numPr>
        <w:tabs>
          <w:tab w:val="num" w:pos="720"/>
        </w:tabs>
        <w:spacing w:after="0" w:line="240" w:lineRule="auto"/>
        <w:ind w:left="720"/>
        <w:rPr>
          <w:rFonts w:ascii="Arial" w:eastAsia="Times New Roman" w:hAnsi="Arial" w:cs="Arial"/>
          <w:snapToGrid w:val="0"/>
        </w:rPr>
      </w:pPr>
      <w:r w:rsidRPr="004533EE">
        <w:rPr>
          <w:rFonts w:ascii="Arial" w:eastAsia="Times New Roman" w:hAnsi="Arial" w:cs="Arial"/>
          <w:snapToGrid w:val="0"/>
        </w:rPr>
        <w:t>Strives for test asset reusability and quality</w:t>
      </w:r>
    </w:p>
    <w:p w14:paraId="44DF6C6E" w14:textId="77777777" w:rsidR="004533EE" w:rsidRPr="004533EE" w:rsidRDefault="004533EE" w:rsidP="004533EE">
      <w:pPr>
        <w:numPr>
          <w:ilvl w:val="0"/>
          <w:numId w:val="3"/>
        </w:numPr>
        <w:tabs>
          <w:tab w:val="num" w:pos="720"/>
        </w:tabs>
        <w:spacing w:after="0" w:line="240" w:lineRule="auto"/>
        <w:ind w:left="720"/>
        <w:rPr>
          <w:rFonts w:ascii="Arial" w:eastAsia="Times New Roman" w:hAnsi="Arial" w:cs="Arial"/>
          <w:snapToGrid w:val="0"/>
        </w:rPr>
      </w:pPr>
      <w:r w:rsidRPr="004533EE">
        <w:rPr>
          <w:rFonts w:ascii="Arial" w:eastAsia="Times New Roman" w:hAnsi="Arial" w:cs="Arial"/>
          <w:snapToGrid w:val="0"/>
        </w:rPr>
        <w:t>Ensures tests are relevant, test descriptions are easily understood, and pre-requisites are well detailed.</w:t>
      </w:r>
    </w:p>
    <w:p w14:paraId="4A4F84D6" w14:textId="77777777" w:rsidR="004533EE" w:rsidRPr="004533EE" w:rsidRDefault="004533EE" w:rsidP="004533EE">
      <w:pPr>
        <w:pStyle w:val="NormalWeb"/>
        <w:spacing w:before="0" w:after="120"/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67A7ED84" w14:textId="77777777" w:rsidR="004533EE" w:rsidRPr="004533EE" w:rsidRDefault="004533EE" w:rsidP="004533EE">
      <w:pPr>
        <w:rPr>
          <w:rFonts w:ascii="Arial" w:hAnsi="Arial" w:cs="Arial"/>
          <w:b/>
          <w:bCs/>
          <w:color w:val="0070C0"/>
        </w:rPr>
      </w:pPr>
      <w:r w:rsidRPr="004533EE">
        <w:rPr>
          <w:rFonts w:ascii="Arial" w:hAnsi="Arial" w:cs="Arial"/>
          <w:b/>
          <w:bCs/>
          <w:color w:val="0070C0"/>
        </w:rPr>
        <w:t>Test Analyst Skillset:</w:t>
      </w:r>
    </w:p>
    <w:p w14:paraId="304FD0BF" w14:textId="77777777" w:rsidR="004533EE" w:rsidRPr="004533EE" w:rsidRDefault="004533EE" w:rsidP="004533EE">
      <w:pPr>
        <w:pStyle w:val="BodyText"/>
        <w:rPr>
          <w:rFonts w:ascii="Arial" w:hAnsi="Arial" w:cs="Arial"/>
          <w:i w:val="0"/>
          <w:szCs w:val="22"/>
        </w:rPr>
      </w:pPr>
      <w:r w:rsidRPr="004533EE">
        <w:rPr>
          <w:rFonts w:ascii="Arial" w:hAnsi="Arial" w:cs="Arial"/>
          <w:i w:val="0"/>
          <w:szCs w:val="22"/>
        </w:rPr>
        <w:t>The Test analyst position is ideally suited to a pro-active individual who has a passion for test delivery to ensure application quality is well understood and corrected where defects are identified. They are expected to demonstrate the following capabilities:</w:t>
      </w:r>
    </w:p>
    <w:p w14:paraId="01080988" w14:textId="77777777" w:rsidR="004533EE" w:rsidRPr="004533EE" w:rsidRDefault="004533EE" w:rsidP="004533EE">
      <w:pPr>
        <w:pStyle w:val="BodyText"/>
        <w:rPr>
          <w:rFonts w:ascii="Arial" w:hAnsi="Arial" w:cs="Arial"/>
          <w:i w:val="0"/>
          <w:szCs w:val="22"/>
        </w:rPr>
      </w:pPr>
    </w:p>
    <w:p w14:paraId="2C62473A" w14:textId="77777777" w:rsidR="004533EE" w:rsidRPr="004533EE" w:rsidRDefault="004533EE" w:rsidP="004533EE">
      <w:pPr>
        <w:pStyle w:val="Heading4"/>
        <w:numPr>
          <w:ilvl w:val="0"/>
          <w:numId w:val="4"/>
        </w:numPr>
        <w:tabs>
          <w:tab w:val="clear" w:pos="1077"/>
        </w:tabs>
        <w:spacing w:before="0" w:after="0"/>
        <w:ind w:left="709" w:hanging="425"/>
        <w:jc w:val="both"/>
        <w:rPr>
          <w:b w:val="0"/>
          <w:i w:val="0"/>
          <w:sz w:val="22"/>
          <w:szCs w:val="22"/>
        </w:rPr>
      </w:pPr>
      <w:r w:rsidRPr="004533EE">
        <w:rPr>
          <w:b w:val="0"/>
          <w:i w:val="0"/>
          <w:sz w:val="22"/>
          <w:szCs w:val="22"/>
        </w:rPr>
        <w:lastRenderedPageBreak/>
        <w:t>Customer focussed</w:t>
      </w:r>
    </w:p>
    <w:p w14:paraId="515344FA" w14:textId="77777777" w:rsidR="004533EE" w:rsidRPr="004533EE" w:rsidRDefault="004533EE" w:rsidP="004533EE">
      <w:pPr>
        <w:pStyle w:val="Heading4"/>
        <w:numPr>
          <w:ilvl w:val="0"/>
          <w:numId w:val="4"/>
        </w:numPr>
        <w:tabs>
          <w:tab w:val="clear" w:pos="1077"/>
        </w:tabs>
        <w:spacing w:before="0" w:after="0"/>
        <w:ind w:left="709" w:hanging="425"/>
        <w:jc w:val="both"/>
        <w:rPr>
          <w:b w:val="0"/>
          <w:i w:val="0"/>
          <w:sz w:val="22"/>
          <w:szCs w:val="22"/>
        </w:rPr>
      </w:pPr>
      <w:r w:rsidRPr="004533EE">
        <w:rPr>
          <w:b w:val="0"/>
          <w:i w:val="0"/>
          <w:sz w:val="22"/>
          <w:szCs w:val="22"/>
        </w:rPr>
        <w:t>Have attained Corporate, Industry and Professional Testing and IT Standards (ISTQB Foundation)</w:t>
      </w:r>
    </w:p>
    <w:p w14:paraId="028A060D" w14:textId="77777777" w:rsidR="004533EE" w:rsidRPr="004533EE" w:rsidRDefault="004533EE" w:rsidP="004533EE">
      <w:pPr>
        <w:pStyle w:val="Heading4"/>
        <w:numPr>
          <w:ilvl w:val="0"/>
          <w:numId w:val="4"/>
        </w:numPr>
        <w:tabs>
          <w:tab w:val="clear" w:pos="1077"/>
        </w:tabs>
        <w:spacing w:before="0" w:after="0"/>
        <w:ind w:left="709" w:hanging="425"/>
        <w:jc w:val="both"/>
        <w:rPr>
          <w:b w:val="0"/>
          <w:i w:val="0"/>
          <w:sz w:val="22"/>
          <w:szCs w:val="22"/>
        </w:rPr>
      </w:pPr>
      <w:r w:rsidRPr="004533EE">
        <w:rPr>
          <w:b w:val="0"/>
          <w:i w:val="0"/>
          <w:snapToGrid w:val="0"/>
          <w:sz w:val="22"/>
          <w:szCs w:val="22"/>
          <w:lang w:val="en-US" w:eastAsia="en-US"/>
        </w:rPr>
        <w:t>Understands testing principles, methods, techniques, and tools for the effective delivery of the testing process and the execution of tests throughout the delivery lifecycle</w:t>
      </w:r>
    </w:p>
    <w:p w14:paraId="0416C6A4" w14:textId="77777777" w:rsidR="004533EE" w:rsidRPr="004533EE" w:rsidRDefault="004533EE" w:rsidP="004533EE">
      <w:pPr>
        <w:pStyle w:val="Heading4"/>
        <w:numPr>
          <w:ilvl w:val="0"/>
          <w:numId w:val="4"/>
        </w:numPr>
        <w:tabs>
          <w:tab w:val="clear" w:pos="1077"/>
        </w:tabs>
        <w:spacing w:before="0" w:after="0"/>
        <w:ind w:left="709" w:hanging="425"/>
        <w:jc w:val="both"/>
        <w:rPr>
          <w:b w:val="0"/>
          <w:i w:val="0"/>
          <w:sz w:val="22"/>
          <w:szCs w:val="22"/>
        </w:rPr>
      </w:pPr>
      <w:r w:rsidRPr="004533EE">
        <w:rPr>
          <w:b w:val="0"/>
          <w:i w:val="0"/>
          <w:sz w:val="22"/>
          <w:szCs w:val="22"/>
        </w:rPr>
        <w:t>Strong communication, influencing and relationship-building at programme / project level</w:t>
      </w:r>
    </w:p>
    <w:p w14:paraId="78CF319B" w14:textId="77777777" w:rsidR="004533EE" w:rsidRPr="004533EE" w:rsidRDefault="004533EE" w:rsidP="004533EE">
      <w:pPr>
        <w:pStyle w:val="Heading4"/>
        <w:numPr>
          <w:ilvl w:val="0"/>
          <w:numId w:val="4"/>
        </w:numPr>
        <w:tabs>
          <w:tab w:val="clear" w:pos="1077"/>
        </w:tabs>
        <w:spacing w:before="0" w:after="0"/>
        <w:ind w:left="709" w:hanging="425"/>
        <w:jc w:val="both"/>
        <w:rPr>
          <w:b w:val="0"/>
          <w:i w:val="0"/>
          <w:sz w:val="22"/>
          <w:szCs w:val="22"/>
        </w:rPr>
      </w:pPr>
      <w:r w:rsidRPr="004533EE">
        <w:rPr>
          <w:b w:val="0"/>
          <w:i w:val="0"/>
          <w:sz w:val="22"/>
          <w:szCs w:val="22"/>
        </w:rPr>
        <w:t>Is a role model for test delivery</w:t>
      </w:r>
    </w:p>
    <w:p w14:paraId="3FAF08B3" w14:textId="77777777" w:rsidR="004533EE" w:rsidRPr="004533EE" w:rsidRDefault="004533EE" w:rsidP="004533EE">
      <w:pPr>
        <w:pStyle w:val="Heading4"/>
        <w:numPr>
          <w:ilvl w:val="0"/>
          <w:numId w:val="4"/>
        </w:numPr>
        <w:tabs>
          <w:tab w:val="clear" w:pos="1077"/>
        </w:tabs>
        <w:spacing w:before="0" w:after="0"/>
        <w:ind w:left="709" w:hanging="425"/>
        <w:jc w:val="both"/>
        <w:rPr>
          <w:b w:val="0"/>
          <w:i w:val="0"/>
          <w:sz w:val="22"/>
          <w:szCs w:val="22"/>
        </w:rPr>
      </w:pPr>
      <w:r w:rsidRPr="004533EE">
        <w:rPr>
          <w:b w:val="0"/>
          <w:i w:val="0"/>
          <w:sz w:val="22"/>
          <w:szCs w:val="22"/>
        </w:rPr>
        <w:t>Delivers on time with acceptable quality</w:t>
      </w:r>
    </w:p>
    <w:p w14:paraId="38EDA042" w14:textId="77777777" w:rsidR="004533EE" w:rsidRPr="004533EE" w:rsidRDefault="004533EE" w:rsidP="004533EE">
      <w:pPr>
        <w:pStyle w:val="BodyText"/>
        <w:rPr>
          <w:rFonts w:ascii="Arial" w:hAnsi="Arial" w:cs="Arial"/>
          <w:i w:val="0"/>
          <w:szCs w:val="22"/>
        </w:rPr>
      </w:pPr>
    </w:p>
    <w:p w14:paraId="0F29C6AB" w14:textId="77777777" w:rsidR="004533EE" w:rsidRPr="004533EE" w:rsidRDefault="004533EE" w:rsidP="004533EE">
      <w:pPr>
        <w:rPr>
          <w:rFonts w:ascii="Arial" w:hAnsi="Arial" w:cs="Arial"/>
          <w:b/>
          <w:bCs/>
          <w:color w:val="0070C0"/>
        </w:rPr>
      </w:pPr>
      <w:r w:rsidRPr="004533EE">
        <w:rPr>
          <w:rFonts w:ascii="Arial" w:hAnsi="Arial" w:cs="Arial"/>
          <w:b/>
          <w:bCs/>
          <w:color w:val="0070C0"/>
        </w:rPr>
        <w:t>Essential Test analyst qualities include:</w:t>
      </w:r>
    </w:p>
    <w:p w14:paraId="50B7348F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Good experience of formal testing methodologies</w:t>
      </w:r>
    </w:p>
    <w:p w14:paraId="1F6832C2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Able to demonstrate an understanding of the full test life cycle.</w:t>
      </w:r>
    </w:p>
    <w:p w14:paraId="7B700A06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Knowledge of formal defect management &amp; resolution processes</w:t>
      </w:r>
    </w:p>
    <w:p w14:paraId="143D884F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A strong understanding of the principles of testing</w:t>
      </w:r>
    </w:p>
    <w:p w14:paraId="17A3098E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Able to differentiate between the different types of testing and their purposes.</w:t>
      </w:r>
    </w:p>
    <w:p w14:paraId="64B251AB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Excellent communication skills.</w:t>
      </w:r>
    </w:p>
    <w:p w14:paraId="27F3F918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Constantly challenge self and deliver exceptional performance</w:t>
      </w:r>
    </w:p>
    <w:p w14:paraId="55A7DDBE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Is passionate about testing and takes responsibility for test excellent delivery</w:t>
      </w:r>
    </w:p>
    <w:p w14:paraId="23F29B91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Focuses on excellent execution</w:t>
      </w:r>
    </w:p>
    <w:p w14:paraId="2D46BF7A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Respects and promotes the testing standards</w:t>
      </w:r>
    </w:p>
    <w:p w14:paraId="0E2C6ED6" w14:textId="77777777" w:rsidR="004533EE" w:rsidRPr="004533EE" w:rsidRDefault="004533EE" w:rsidP="004533EE">
      <w:pPr>
        <w:pStyle w:val="Header"/>
        <w:numPr>
          <w:ilvl w:val="0"/>
          <w:numId w:val="6"/>
        </w:numPr>
        <w:tabs>
          <w:tab w:val="clear" w:pos="4513"/>
          <w:tab w:val="clear" w:pos="9026"/>
          <w:tab w:val="center" w:pos="4153"/>
          <w:tab w:val="right" w:pos="8306"/>
        </w:tabs>
        <w:rPr>
          <w:rFonts w:ascii="Arial" w:hAnsi="Arial" w:cs="Arial"/>
        </w:rPr>
      </w:pPr>
      <w:r w:rsidRPr="004533EE">
        <w:rPr>
          <w:rFonts w:ascii="Arial" w:hAnsi="Arial" w:cs="Arial"/>
        </w:rPr>
        <w:t>Ownership, initiative, and positive approach (‘can-do’ attitude)</w:t>
      </w:r>
    </w:p>
    <w:p w14:paraId="59A4AE1B" w14:textId="77777777" w:rsidR="004533EE" w:rsidRPr="004533EE" w:rsidRDefault="004533EE" w:rsidP="004533E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4533EE">
        <w:rPr>
          <w:rFonts w:ascii="Arial" w:hAnsi="Arial" w:cs="Arial"/>
        </w:rPr>
        <w:t>Displays logical thinking, analytical approach</w:t>
      </w:r>
    </w:p>
    <w:p w14:paraId="1DB81BA6" w14:textId="77777777" w:rsidR="004533EE" w:rsidRPr="004533EE" w:rsidRDefault="004533EE" w:rsidP="004533EE">
      <w:pPr>
        <w:pStyle w:val="Header"/>
        <w:ind w:left="360"/>
        <w:rPr>
          <w:rFonts w:ascii="Arial" w:hAnsi="Arial" w:cs="Arial"/>
        </w:rPr>
      </w:pPr>
    </w:p>
    <w:p w14:paraId="3B0980FA" w14:textId="77777777" w:rsidR="004533EE" w:rsidRPr="004533EE" w:rsidRDefault="004533EE" w:rsidP="004533EE">
      <w:pPr>
        <w:pStyle w:val="Header"/>
        <w:ind w:left="360"/>
        <w:rPr>
          <w:rFonts w:ascii="Arial" w:hAnsi="Arial" w:cs="Arial"/>
        </w:rPr>
      </w:pPr>
    </w:p>
    <w:p w14:paraId="76A5D035" w14:textId="77777777" w:rsidR="004533EE" w:rsidRPr="004533EE" w:rsidRDefault="004533EE" w:rsidP="004533EE">
      <w:pPr>
        <w:jc w:val="both"/>
        <w:rPr>
          <w:rFonts w:ascii="Arial" w:hAnsi="Arial" w:cs="Arial"/>
        </w:rPr>
      </w:pPr>
    </w:p>
    <w:p w14:paraId="523175D7" w14:textId="77777777" w:rsidR="004533EE" w:rsidRPr="004533EE" w:rsidRDefault="004533EE" w:rsidP="004533EE">
      <w:pPr>
        <w:pStyle w:val="NormalWeb"/>
        <w:spacing w:before="0" w:after="120"/>
        <w:jc w:val="both"/>
        <w:rPr>
          <w:rFonts w:ascii="Arial" w:hAnsi="Arial" w:cs="Arial"/>
          <w:sz w:val="22"/>
          <w:szCs w:val="22"/>
        </w:rPr>
      </w:pPr>
    </w:p>
    <w:p w14:paraId="4E82AB38" w14:textId="77777777" w:rsidR="004533EE" w:rsidRPr="004533EE" w:rsidRDefault="004533EE" w:rsidP="004533EE">
      <w:pPr>
        <w:rPr>
          <w:rFonts w:ascii="Arial" w:hAnsi="Arial" w:cs="Arial"/>
        </w:rPr>
      </w:pPr>
    </w:p>
    <w:p w14:paraId="05EF75B0" w14:textId="77777777" w:rsidR="004533EE" w:rsidRPr="004533EE" w:rsidRDefault="004533EE" w:rsidP="004533EE">
      <w:pPr>
        <w:spacing w:after="0"/>
        <w:rPr>
          <w:rFonts w:ascii="Arial" w:eastAsiaTheme="majorEastAsia" w:hAnsi="Arial" w:cs="Arial"/>
          <w:color w:val="0095C8" w:themeColor="accent1"/>
          <w:spacing w:val="-10"/>
          <w:kern w:val="28"/>
        </w:rPr>
      </w:pPr>
    </w:p>
    <w:p w14:paraId="1A7A786C" w14:textId="77777777" w:rsidR="00895739" w:rsidRPr="004533EE" w:rsidRDefault="00895739" w:rsidP="004533EE">
      <w:pPr>
        <w:rPr>
          <w:rFonts w:ascii="Arial" w:hAnsi="Arial" w:cs="Arial"/>
          <w:color w:val="FFFFFF" w:themeColor="background1"/>
          <w:lang w:val="en-GB"/>
        </w:rPr>
      </w:pPr>
    </w:p>
    <w:sectPr w:rsidR="00895739" w:rsidRPr="004533EE" w:rsidSect="00044AD2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95C841" w14:textId="77777777" w:rsidR="00A84A39" w:rsidRDefault="00A84A39" w:rsidP="000F3C3B">
      <w:pPr>
        <w:spacing w:after="0" w:line="240" w:lineRule="auto"/>
      </w:pPr>
      <w:r>
        <w:separator/>
      </w:r>
    </w:p>
  </w:endnote>
  <w:endnote w:type="continuationSeparator" w:id="0">
    <w:p w14:paraId="1906DCE1" w14:textId="77777777" w:rsidR="00A84A39" w:rsidRDefault="00A84A39" w:rsidP="000F3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CF97B" w14:textId="77777777" w:rsidR="00A84A39" w:rsidRDefault="00A84A39" w:rsidP="00A84A39">
    <w:pPr>
      <w:pStyle w:val="Footer"/>
    </w:pPr>
  </w:p>
  <w:p w14:paraId="15ABBFC6" w14:textId="77777777" w:rsidR="00A84A39" w:rsidRDefault="00A84A39" w:rsidP="00A84A39">
    <w:pPr>
      <w:pStyle w:val="Footer"/>
    </w:pPr>
    <w:r>
      <w:t xml:space="preserve">Registered Company Number: 717446 VAT Number: GB413642967 Autovista Group  </w:t>
    </w:r>
  </w:p>
  <w:p w14:paraId="78E8CB78" w14:textId="77777777" w:rsidR="00A84A39" w:rsidRPr="00AC5CE2" w:rsidRDefault="00A84A39" w:rsidP="00A84A39">
    <w:pPr>
      <w:pStyle w:val="Footer"/>
    </w:pPr>
    <w:r>
      <w:t>Document Classification: Public |</w:t>
    </w:r>
  </w:p>
  <w:p w14:paraId="15D2B1CF" w14:textId="77777777" w:rsidR="00A84A39" w:rsidRDefault="00A84A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DB4DA9" w14:textId="77777777" w:rsidR="00A84A39" w:rsidRDefault="00A84A39" w:rsidP="000F3C3B">
      <w:pPr>
        <w:spacing w:after="0" w:line="240" w:lineRule="auto"/>
      </w:pPr>
      <w:r>
        <w:separator/>
      </w:r>
    </w:p>
  </w:footnote>
  <w:footnote w:type="continuationSeparator" w:id="0">
    <w:p w14:paraId="2E6AB25A" w14:textId="77777777" w:rsidR="00A84A39" w:rsidRDefault="00A84A39" w:rsidP="000F3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973B5" w14:textId="77777777" w:rsidR="00044AD2" w:rsidRDefault="00044AD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DF1325" wp14:editId="01EE3F2C">
              <wp:simplePos x="0" y="0"/>
              <wp:positionH relativeFrom="page">
                <wp:posOffset>5956300</wp:posOffset>
              </wp:positionH>
              <wp:positionV relativeFrom="paragraph">
                <wp:posOffset>-373380</wp:posOffset>
              </wp:positionV>
              <wp:extent cx="1498600" cy="10401300"/>
              <wp:effectExtent l="0" t="0" r="6350" b="0"/>
              <wp:wrapTight wrapText="bothSides">
                <wp:wrapPolygon edited="0">
                  <wp:start x="0" y="119"/>
                  <wp:lineTo x="0" y="8387"/>
                  <wp:lineTo x="1098" y="8545"/>
                  <wp:lineTo x="0" y="8585"/>
                  <wp:lineTo x="0" y="11433"/>
                  <wp:lineTo x="2746" y="11591"/>
                  <wp:lineTo x="275" y="11591"/>
                  <wp:lineTo x="0" y="17763"/>
                  <wp:lineTo x="2746" y="17921"/>
                  <wp:lineTo x="275" y="17921"/>
                  <wp:lineTo x="275" y="19305"/>
                  <wp:lineTo x="10708" y="19820"/>
                  <wp:lineTo x="0" y="20413"/>
                  <wp:lineTo x="0" y="21560"/>
                  <wp:lineTo x="20868" y="21560"/>
                  <wp:lineTo x="21417" y="20453"/>
                  <wp:lineTo x="10708" y="19820"/>
                  <wp:lineTo x="20593" y="19345"/>
                  <wp:lineTo x="20593" y="17921"/>
                  <wp:lineTo x="18671" y="17921"/>
                  <wp:lineTo x="21142" y="17763"/>
                  <wp:lineTo x="20593" y="11591"/>
                  <wp:lineTo x="18671" y="11591"/>
                  <wp:lineTo x="21142" y="11433"/>
                  <wp:lineTo x="21417" y="8624"/>
                  <wp:lineTo x="20044" y="8545"/>
                  <wp:lineTo x="21417" y="8387"/>
                  <wp:lineTo x="21417" y="119"/>
                  <wp:lineTo x="0" y="119"/>
                </wp:wrapPolygon>
              </wp:wrapTight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98600" cy="10401300"/>
                        <a:chOff x="0" y="0"/>
                        <a:chExt cx="1409700" cy="9764395"/>
                      </a:xfrm>
                    </wpg:grpSpPr>
                    <pic:pic xmlns:pic="http://schemas.openxmlformats.org/drawingml/2006/picture">
                      <pic:nvPicPr>
                        <pic:cNvPr id="3" name="Picture 3" descr="Background pattern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8100" y="3873500"/>
                          <a:ext cx="1310640" cy="589089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5" descr="Background pattern&#10;&#10;Description automatically generated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9187" b="15921"/>
                        <a:stretch/>
                      </pic:blipFill>
                      <pic:spPr bwMode="auto">
                        <a:xfrm rot="10800000" flipH="1">
                          <a:off x="0" y="0"/>
                          <a:ext cx="1409700" cy="3822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7628B6" id="Group 7" o:spid="_x0000_s1026" style="position:absolute;margin-left:469pt;margin-top:-29.4pt;width:118pt;height:819pt;z-index:251661312;mso-position-horizontal-relative:page;mso-width-relative:margin;mso-height-relative:margin" coordsize="14097,97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alt="Background pattern&#10;&#10;Description automatically generated" style="position:absolute;left:381;top:38735;width:13106;height:58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">
                <v:imagedata r:id="rId3" o:title="Background pattern&#10;&#10;Description automatically generated"/>
              </v:shape>
              <v:shape id="Picture 5" o:spid="_x0000_s1028" type="#_x0000_t75" alt="Background pattern&#10;&#10;Description automatically generated" style="position:absolute;width:14097;height:38227;rotation:1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">
                <v:imagedata r:id="rId4" o:title="Background pattern&#10;&#10;Description automatically generated" croptop="12574f" cropbottom="10434f"/>
              </v:shape>
              <w10:wrap type="tight"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B7DE0"/>
    <w:multiLevelType w:val="hybridMultilevel"/>
    <w:tmpl w:val="A334B592"/>
    <w:lvl w:ilvl="0" w:tplc="FEBE4E26">
      <w:start w:val="1"/>
      <w:numFmt w:val="bulle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  <w:color w:val="000000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9425F1"/>
    <w:multiLevelType w:val="multilevel"/>
    <w:tmpl w:val="4112A9A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56"/>
        </w:tabs>
        <w:ind w:left="7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4EA20EE"/>
    <w:multiLevelType w:val="hybridMultilevel"/>
    <w:tmpl w:val="1FE63426"/>
    <w:lvl w:ilvl="0" w:tplc="FEBE4E26">
      <w:start w:val="1"/>
      <w:numFmt w:val="bulle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  <w:color w:val="000000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F378AF"/>
    <w:multiLevelType w:val="hybridMultilevel"/>
    <w:tmpl w:val="60EED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52EA5"/>
    <w:multiLevelType w:val="hybridMultilevel"/>
    <w:tmpl w:val="8F6C89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58073D"/>
    <w:multiLevelType w:val="hybridMultilevel"/>
    <w:tmpl w:val="E216F06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C951FE"/>
    <w:multiLevelType w:val="hybridMultilevel"/>
    <w:tmpl w:val="94E47CE6"/>
    <w:lvl w:ilvl="0" w:tplc="FEBE4E26">
      <w:start w:val="1"/>
      <w:numFmt w:val="bulle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  <w:color w:val="000000"/>
      </w:rPr>
    </w:lvl>
    <w:lvl w:ilvl="1" w:tplc="08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4890752"/>
    <w:multiLevelType w:val="hybridMultilevel"/>
    <w:tmpl w:val="0CF8C2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attachedTemplate r:id="rId1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A39"/>
    <w:rsid w:val="00002DC4"/>
    <w:rsid w:val="000172F2"/>
    <w:rsid w:val="00020DA4"/>
    <w:rsid w:val="00044AD2"/>
    <w:rsid w:val="000F3C3B"/>
    <w:rsid w:val="001653C3"/>
    <w:rsid w:val="00291A19"/>
    <w:rsid w:val="002C3D9B"/>
    <w:rsid w:val="003956A4"/>
    <w:rsid w:val="004533EE"/>
    <w:rsid w:val="00540B5A"/>
    <w:rsid w:val="005E27DA"/>
    <w:rsid w:val="00615173"/>
    <w:rsid w:val="007424A3"/>
    <w:rsid w:val="00744E72"/>
    <w:rsid w:val="00801339"/>
    <w:rsid w:val="00822831"/>
    <w:rsid w:val="00895739"/>
    <w:rsid w:val="00950F89"/>
    <w:rsid w:val="00A40AE4"/>
    <w:rsid w:val="00A84A39"/>
    <w:rsid w:val="00AA418C"/>
    <w:rsid w:val="00B8253E"/>
    <w:rsid w:val="00BD5B11"/>
    <w:rsid w:val="00C915E2"/>
    <w:rsid w:val="00DE53DF"/>
    <w:rsid w:val="00E4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37D5368B"/>
  <w15:chartTrackingRefBased/>
  <w15:docId w15:val="{A1D87D89-8903-4705-9EBB-2085901EA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3D9B"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A84A39"/>
    <w:pPr>
      <w:keepNext/>
      <w:numPr>
        <w:numId w:val="1"/>
      </w:numPr>
      <w:spacing w:after="0" w:line="240" w:lineRule="auto"/>
      <w:outlineLvl w:val="0"/>
    </w:pPr>
    <w:rPr>
      <w:rFonts w:ascii="Arial" w:eastAsia="Times New Roman" w:hAnsi="Arial" w:cs="Arial"/>
      <w:b/>
      <w:bCs/>
      <w:sz w:val="32"/>
      <w:szCs w:val="52"/>
      <w:lang w:val="en-GB" w:eastAsia="zh-CN"/>
    </w:rPr>
  </w:style>
  <w:style w:type="paragraph" w:styleId="Heading2">
    <w:name w:val="heading 2"/>
    <w:basedOn w:val="Normal"/>
    <w:next w:val="Normal"/>
    <w:link w:val="Heading2Char"/>
    <w:qFormat/>
    <w:rsid w:val="00A84A39"/>
    <w:pPr>
      <w:keepNext/>
      <w:numPr>
        <w:ilvl w:val="1"/>
        <w:numId w:val="1"/>
      </w:numPr>
      <w:spacing w:before="120" w:after="0" w:line="240" w:lineRule="auto"/>
      <w:outlineLvl w:val="1"/>
    </w:pPr>
    <w:rPr>
      <w:rFonts w:ascii="Arial" w:eastAsia="Times New Roman" w:hAnsi="Arial" w:cs="Arial"/>
      <w:b/>
      <w:bCs/>
      <w:kern w:val="28"/>
      <w:sz w:val="28"/>
      <w:szCs w:val="20"/>
      <w:lang w:val="en-GB" w:eastAsia="zh-CN"/>
    </w:rPr>
  </w:style>
  <w:style w:type="paragraph" w:styleId="Heading3">
    <w:name w:val="heading 3"/>
    <w:basedOn w:val="Normal"/>
    <w:next w:val="Normal"/>
    <w:link w:val="Heading3Char"/>
    <w:qFormat/>
    <w:rsid w:val="00A84A39"/>
    <w:pPr>
      <w:keepNext/>
      <w:numPr>
        <w:ilvl w:val="2"/>
        <w:numId w:val="1"/>
      </w:numPr>
      <w:spacing w:before="120" w:after="80" w:line="240" w:lineRule="auto"/>
      <w:outlineLvl w:val="2"/>
    </w:pPr>
    <w:rPr>
      <w:rFonts w:ascii="Arial" w:eastAsia="Times New Roman" w:hAnsi="Arial" w:cs="Arial"/>
      <w:b/>
      <w:bCs/>
      <w:kern w:val="28"/>
      <w:sz w:val="24"/>
      <w:szCs w:val="20"/>
      <w:u w:val="single"/>
      <w:lang w:val="en-GB" w:eastAsia="zh-CN"/>
    </w:rPr>
  </w:style>
  <w:style w:type="paragraph" w:styleId="Heading4">
    <w:name w:val="heading 4"/>
    <w:basedOn w:val="Normal"/>
    <w:next w:val="Normal"/>
    <w:link w:val="Heading4Char"/>
    <w:qFormat/>
    <w:rsid w:val="00A84A39"/>
    <w:pPr>
      <w:keepNext/>
      <w:numPr>
        <w:ilvl w:val="3"/>
        <w:numId w:val="1"/>
      </w:numPr>
      <w:spacing w:before="120" w:after="80" w:line="240" w:lineRule="auto"/>
      <w:outlineLvl w:val="3"/>
    </w:pPr>
    <w:rPr>
      <w:rFonts w:ascii="Arial" w:eastAsia="Times New Roman" w:hAnsi="Arial" w:cs="Arial"/>
      <w:b/>
      <w:bCs/>
      <w:i/>
      <w:iCs/>
      <w:kern w:val="28"/>
      <w:sz w:val="24"/>
      <w:szCs w:val="24"/>
      <w:lang w:val="en-GB" w:eastAsia="zh-CN"/>
    </w:rPr>
  </w:style>
  <w:style w:type="paragraph" w:styleId="Heading5">
    <w:name w:val="heading 5"/>
    <w:basedOn w:val="Normal"/>
    <w:next w:val="Normal"/>
    <w:link w:val="Heading5Char"/>
    <w:qFormat/>
    <w:rsid w:val="00A84A39"/>
    <w:pPr>
      <w:keepNext/>
      <w:numPr>
        <w:ilvl w:val="4"/>
        <w:numId w:val="1"/>
      </w:numPr>
      <w:spacing w:before="120" w:after="80" w:line="240" w:lineRule="auto"/>
      <w:outlineLvl w:val="4"/>
    </w:pPr>
    <w:rPr>
      <w:rFonts w:ascii="Arial" w:eastAsia="Times New Roman" w:hAnsi="Arial" w:cs="Arial"/>
      <w:b/>
      <w:bCs/>
      <w:kern w:val="28"/>
      <w:szCs w:val="20"/>
      <w:lang w:val="en-GB" w:eastAsia="zh-CN"/>
    </w:rPr>
  </w:style>
  <w:style w:type="paragraph" w:styleId="Heading6">
    <w:name w:val="heading 6"/>
    <w:basedOn w:val="Normal"/>
    <w:next w:val="Normal"/>
    <w:link w:val="Heading6Char"/>
    <w:qFormat/>
    <w:rsid w:val="00A84A39"/>
    <w:pPr>
      <w:keepNext/>
      <w:numPr>
        <w:ilvl w:val="5"/>
        <w:numId w:val="1"/>
      </w:numPr>
      <w:spacing w:before="120" w:after="80" w:line="240" w:lineRule="auto"/>
      <w:outlineLvl w:val="5"/>
    </w:pPr>
    <w:rPr>
      <w:rFonts w:ascii="Arial" w:eastAsia="Times New Roman" w:hAnsi="Arial" w:cs="Arial"/>
      <w:b/>
      <w:bCs/>
      <w:i/>
      <w:iCs/>
      <w:kern w:val="28"/>
      <w:sz w:val="24"/>
      <w:szCs w:val="24"/>
      <w:lang w:val="en-GB" w:eastAsia="zh-CN"/>
    </w:rPr>
  </w:style>
  <w:style w:type="paragraph" w:styleId="Heading7">
    <w:name w:val="heading 7"/>
    <w:basedOn w:val="Normal"/>
    <w:next w:val="Normal"/>
    <w:link w:val="Heading7Char"/>
    <w:qFormat/>
    <w:rsid w:val="00A84A39"/>
    <w:pPr>
      <w:keepNext/>
      <w:numPr>
        <w:ilvl w:val="6"/>
        <w:numId w:val="1"/>
      </w:numPr>
      <w:spacing w:before="80" w:after="60" w:line="240" w:lineRule="auto"/>
      <w:outlineLvl w:val="6"/>
    </w:pPr>
    <w:rPr>
      <w:rFonts w:ascii="Arial" w:eastAsia="Times New Roman" w:hAnsi="Arial" w:cs="Arial"/>
      <w:b/>
      <w:bCs/>
      <w:kern w:val="28"/>
      <w:sz w:val="24"/>
      <w:szCs w:val="24"/>
      <w:lang w:val="en-GB" w:eastAsia="zh-CN"/>
    </w:rPr>
  </w:style>
  <w:style w:type="paragraph" w:styleId="Heading8">
    <w:name w:val="heading 8"/>
    <w:basedOn w:val="Normal"/>
    <w:next w:val="Normal"/>
    <w:link w:val="Heading8Char"/>
    <w:qFormat/>
    <w:rsid w:val="00A84A39"/>
    <w:pPr>
      <w:keepNext/>
      <w:numPr>
        <w:ilvl w:val="7"/>
        <w:numId w:val="1"/>
      </w:numPr>
      <w:spacing w:before="80" w:after="60" w:line="240" w:lineRule="auto"/>
      <w:outlineLvl w:val="7"/>
    </w:pPr>
    <w:rPr>
      <w:rFonts w:ascii="Arial" w:eastAsia="Times New Roman" w:hAnsi="Arial" w:cs="Arial"/>
      <w:b/>
      <w:bCs/>
      <w:i/>
      <w:iCs/>
      <w:kern w:val="28"/>
      <w:sz w:val="24"/>
      <w:szCs w:val="24"/>
      <w:lang w:val="en-GB" w:eastAsia="zh-CN"/>
    </w:rPr>
  </w:style>
  <w:style w:type="paragraph" w:styleId="Heading9">
    <w:name w:val="heading 9"/>
    <w:basedOn w:val="Normal"/>
    <w:next w:val="Normal"/>
    <w:link w:val="Heading9Char"/>
    <w:qFormat/>
    <w:rsid w:val="00A84A39"/>
    <w:pPr>
      <w:keepNext/>
      <w:numPr>
        <w:ilvl w:val="8"/>
        <w:numId w:val="1"/>
      </w:numPr>
      <w:spacing w:before="80" w:after="60" w:line="240" w:lineRule="auto"/>
      <w:outlineLvl w:val="8"/>
    </w:pPr>
    <w:rPr>
      <w:rFonts w:ascii="Arial" w:eastAsia="Times New Roman" w:hAnsi="Arial" w:cs="Arial"/>
      <w:b/>
      <w:bCs/>
      <w:i/>
      <w:iCs/>
      <w:kern w:val="28"/>
      <w:sz w:val="24"/>
      <w:szCs w:val="24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3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F3C3B"/>
  </w:style>
  <w:style w:type="paragraph" w:styleId="Footer">
    <w:name w:val="footer"/>
    <w:aliases w:val="B&amp;B Footer,fo,Text"/>
    <w:basedOn w:val="Normal"/>
    <w:link w:val="FooterChar"/>
    <w:uiPriority w:val="99"/>
    <w:unhideWhenUsed/>
    <w:rsid w:val="000F3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aliases w:val="B&amp;B Footer Char,fo Char,Text Char"/>
    <w:basedOn w:val="DefaultParagraphFont"/>
    <w:link w:val="Footer"/>
    <w:uiPriority w:val="99"/>
    <w:rsid w:val="000F3C3B"/>
  </w:style>
  <w:style w:type="paragraph" w:customStyle="1" w:styleId="AutovistaHeading1">
    <w:name w:val="Autovista Heading 1"/>
    <w:basedOn w:val="Normal"/>
    <w:link w:val="AutovistaHeading1Char"/>
    <w:qFormat/>
    <w:rsid w:val="00BD5B11"/>
    <w:pPr>
      <w:shd w:val="clear" w:color="auto" w:fill="FDFDFD"/>
      <w:spacing w:after="144" w:line="360" w:lineRule="atLeast"/>
    </w:pPr>
    <w:rPr>
      <w:rFonts w:ascii="Arial" w:eastAsia="Times New Roman" w:hAnsi="Arial" w:cs="Arial"/>
      <w:b/>
      <w:bCs/>
      <w:iCs/>
      <w:color w:val="333333"/>
      <w:sz w:val="32"/>
      <w:szCs w:val="32"/>
    </w:rPr>
  </w:style>
  <w:style w:type="paragraph" w:customStyle="1" w:styleId="AutovistaSubHeading-Italic">
    <w:name w:val="Autovista Sub Heading - Italic"/>
    <w:basedOn w:val="Normal"/>
    <w:link w:val="AutovistaSubHeading-ItalicChar"/>
    <w:qFormat/>
    <w:rsid w:val="000172F2"/>
    <w:pPr>
      <w:shd w:val="clear" w:color="auto" w:fill="FDFDFD"/>
      <w:spacing w:after="144" w:line="360" w:lineRule="atLeast"/>
    </w:pPr>
    <w:rPr>
      <w:rFonts w:ascii="Arial" w:eastAsia="Times New Roman" w:hAnsi="Arial" w:cs="Arial"/>
      <w:b/>
      <w:bCs/>
      <w:i/>
      <w:iCs/>
      <w:color w:val="333333"/>
      <w:sz w:val="24"/>
      <w:szCs w:val="24"/>
    </w:rPr>
  </w:style>
  <w:style w:type="character" w:customStyle="1" w:styleId="AutovistaHeading1Char">
    <w:name w:val="Autovista Heading 1 Char"/>
    <w:basedOn w:val="DefaultParagraphFont"/>
    <w:link w:val="AutovistaHeading1"/>
    <w:rsid w:val="00BD5B11"/>
    <w:rPr>
      <w:rFonts w:ascii="Arial" w:eastAsia="Times New Roman" w:hAnsi="Arial" w:cs="Arial"/>
      <w:b/>
      <w:bCs/>
      <w:iCs/>
      <w:color w:val="333333"/>
      <w:sz w:val="32"/>
      <w:szCs w:val="32"/>
      <w:shd w:val="clear" w:color="auto" w:fill="FDFDFD"/>
      <w:lang w:val="en-US"/>
    </w:rPr>
  </w:style>
  <w:style w:type="paragraph" w:customStyle="1" w:styleId="Autovista-TextBody">
    <w:name w:val="Autovista - Text (Body)"/>
    <w:basedOn w:val="Normal"/>
    <w:link w:val="Autovista-TextBodyChar"/>
    <w:qFormat/>
    <w:rsid w:val="000172F2"/>
    <w:rPr>
      <w:rFonts w:ascii="Arial" w:eastAsia="Times New Roman" w:hAnsi="Arial" w:cs="Arial"/>
      <w:bCs/>
      <w:iCs/>
      <w:color w:val="333333"/>
      <w:sz w:val="24"/>
      <w:szCs w:val="24"/>
    </w:rPr>
  </w:style>
  <w:style w:type="character" w:customStyle="1" w:styleId="AutovistaSubHeading-ItalicChar">
    <w:name w:val="Autovista Sub Heading - Italic Char"/>
    <w:basedOn w:val="DefaultParagraphFont"/>
    <w:link w:val="AutovistaSubHeading-Italic"/>
    <w:rsid w:val="000172F2"/>
    <w:rPr>
      <w:rFonts w:ascii="Arial" w:eastAsia="Times New Roman" w:hAnsi="Arial" w:cs="Arial"/>
      <w:b/>
      <w:bCs/>
      <w:i/>
      <w:iCs/>
      <w:color w:val="333333"/>
      <w:sz w:val="24"/>
      <w:szCs w:val="24"/>
      <w:shd w:val="clear" w:color="auto" w:fill="FDFDFD"/>
      <w:lang w:val="en-US"/>
    </w:rPr>
  </w:style>
  <w:style w:type="paragraph" w:customStyle="1" w:styleId="AutovistaHeading-LighterBlue">
    <w:name w:val="Autovista Heading - Lighter Blue"/>
    <w:basedOn w:val="AutovistaHeading1"/>
    <w:link w:val="AutovistaHeading-LighterBlueChar"/>
    <w:qFormat/>
    <w:rsid w:val="000172F2"/>
    <w:rPr>
      <w:color w:val="0095C8"/>
    </w:rPr>
  </w:style>
  <w:style w:type="character" w:customStyle="1" w:styleId="Autovista-TextBodyChar">
    <w:name w:val="Autovista - Text (Body) Char"/>
    <w:basedOn w:val="DefaultParagraphFont"/>
    <w:link w:val="Autovista-TextBody"/>
    <w:rsid w:val="000172F2"/>
    <w:rPr>
      <w:rFonts w:ascii="Arial" w:eastAsia="Times New Roman" w:hAnsi="Arial" w:cs="Arial"/>
      <w:bCs/>
      <w:iCs/>
      <w:color w:val="333333"/>
      <w:sz w:val="24"/>
      <w:szCs w:val="24"/>
      <w:lang w:val="en-US"/>
    </w:rPr>
  </w:style>
  <w:style w:type="paragraph" w:customStyle="1" w:styleId="AutovistaSubheading-Italic-LighterBlue">
    <w:name w:val="Autovista Subheading - Italic - Lighter Blue"/>
    <w:basedOn w:val="AutovistaSubHeading-Italic"/>
    <w:link w:val="AutovistaSubheading-Italic-LighterBlueChar"/>
    <w:qFormat/>
    <w:rsid w:val="000172F2"/>
    <w:rPr>
      <w:color w:val="0095C8"/>
    </w:rPr>
  </w:style>
  <w:style w:type="character" w:customStyle="1" w:styleId="AutovistaHeading-LighterBlueChar">
    <w:name w:val="Autovista Heading - Lighter Blue Char"/>
    <w:basedOn w:val="AutovistaHeading1Char"/>
    <w:link w:val="AutovistaHeading-LighterBlue"/>
    <w:rsid w:val="000172F2"/>
    <w:rPr>
      <w:rFonts w:ascii="Arial" w:eastAsia="Times New Roman" w:hAnsi="Arial" w:cs="Arial"/>
      <w:b/>
      <w:bCs/>
      <w:iCs/>
      <w:color w:val="0095C8"/>
      <w:sz w:val="32"/>
      <w:szCs w:val="32"/>
      <w:shd w:val="clear" w:color="auto" w:fill="FDFDFD"/>
      <w:lang w:val="en-US"/>
    </w:rPr>
  </w:style>
  <w:style w:type="paragraph" w:customStyle="1" w:styleId="AutovistaHeading-DarkerBlue">
    <w:name w:val="Autovista Heading - Darker Blue"/>
    <w:basedOn w:val="AutovistaHeading-LighterBlue"/>
    <w:link w:val="AutovistaHeading-DarkerBlueChar"/>
    <w:qFormat/>
    <w:rsid w:val="00C915E2"/>
    <w:rPr>
      <w:color w:val="006ABF"/>
    </w:rPr>
  </w:style>
  <w:style w:type="character" w:customStyle="1" w:styleId="AutovistaSubheading-Italic-LighterBlueChar">
    <w:name w:val="Autovista Subheading - Italic - Lighter Blue Char"/>
    <w:basedOn w:val="AutovistaSubHeading-ItalicChar"/>
    <w:link w:val="AutovistaSubheading-Italic-LighterBlue"/>
    <w:rsid w:val="000172F2"/>
    <w:rPr>
      <w:rFonts w:ascii="Arial" w:eastAsia="Times New Roman" w:hAnsi="Arial" w:cs="Arial"/>
      <w:b/>
      <w:bCs/>
      <w:i/>
      <w:iCs/>
      <w:color w:val="0095C8"/>
      <w:sz w:val="24"/>
      <w:szCs w:val="24"/>
      <w:shd w:val="clear" w:color="auto" w:fill="FDFDFD"/>
      <w:lang w:val="en-US"/>
    </w:rPr>
  </w:style>
  <w:style w:type="paragraph" w:customStyle="1" w:styleId="AutovistaSubheading-Italic-DarkerBlue">
    <w:name w:val="Autovista Subheading - Italic - Darker Blue"/>
    <w:basedOn w:val="AutovistaSubheading-Italic-LighterBlue"/>
    <w:link w:val="AutovistaSubheading-Italic-DarkerBlueChar"/>
    <w:qFormat/>
    <w:rsid w:val="00C915E2"/>
    <w:rPr>
      <w:color w:val="006ABF"/>
    </w:rPr>
  </w:style>
  <w:style w:type="character" w:customStyle="1" w:styleId="AutovistaHeading-DarkerBlueChar">
    <w:name w:val="Autovista Heading - Darker Blue Char"/>
    <w:basedOn w:val="AutovistaHeading-LighterBlueChar"/>
    <w:link w:val="AutovistaHeading-DarkerBlue"/>
    <w:rsid w:val="00C915E2"/>
    <w:rPr>
      <w:rFonts w:ascii="Arial" w:eastAsia="Times New Roman" w:hAnsi="Arial" w:cs="Arial"/>
      <w:b/>
      <w:bCs/>
      <w:iCs/>
      <w:color w:val="006ABF"/>
      <w:sz w:val="32"/>
      <w:szCs w:val="32"/>
      <w:shd w:val="clear" w:color="auto" w:fill="FDFDFD"/>
      <w:lang w:val="en-US"/>
    </w:rPr>
  </w:style>
  <w:style w:type="paragraph" w:customStyle="1" w:styleId="AutovistaHeading-Magenta">
    <w:name w:val="Autovista Heading - Magenta"/>
    <w:basedOn w:val="AutovistaHeading-DarkerBlue"/>
    <w:link w:val="AutovistaHeading-MagentaChar"/>
    <w:qFormat/>
    <w:rsid w:val="00801339"/>
    <w:rPr>
      <w:color w:val="B30087"/>
    </w:rPr>
  </w:style>
  <w:style w:type="character" w:customStyle="1" w:styleId="AutovistaSubheading-Italic-DarkerBlueChar">
    <w:name w:val="Autovista Subheading - Italic - Darker Blue Char"/>
    <w:basedOn w:val="AutovistaSubheading-Italic-LighterBlueChar"/>
    <w:link w:val="AutovistaSubheading-Italic-DarkerBlue"/>
    <w:rsid w:val="00C915E2"/>
    <w:rPr>
      <w:rFonts w:ascii="Arial" w:eastAsia="Times New Roman" w:hAnsi="Arial" w:cs="Arial"/>
      <w:b/>
      <w:bCs/>
      <w:i/>
      <w:iCs/>
      <w:color w:val="006ABF"/>
      <w:sz w:val="24"/>
      <w:szCs w:val="24"/>
      <w:shd w:val="clear" w:color="auto" w:fill="FDFDFD"/>
      <w:lang w:val="en-US"/>
    </w:rPr>
  </w:style>
  <w:style w:type="paragraph" w:customStyle="1" w:styleId="AutovistaSubheading-Italic-Magenta">
    <w:name w:val="Autovista Subheading - Italic - Magenta"/>
    <w:basedOn w:val="AutovistaSubheading-Italic-DarkerBlue"/>
    <w:link w:val="AutovistaSubheading-Italic-MagentaChar"/>
    <w:qFormat/>
    <w:rsid w:val="00801339"/>
    <w:rPr>
      <w:color w:val="B30087"/>
    </w:rPr>
  </w:style>
  <w:style w:type="character" w:customStyle="1" w:styleId="AutovistaHeading-MagentaChar">
    <w:name w:val="Autovista Heading - Magenta Char"/>
    <w:basedOn w:val="AutovistaHeading-DarkerBlueChar"/>
    <w:link w:val="AutovistaHeading-Magenta"/>
    <w:rsid w:val="00801339"/>
    <w:rPr>
      <w:rFonts w:ascii="Arial" w:eastAsia="Times New Roman" w:hAnsi="Arial" w:cs="Arial"/>
      <w:b/>
      <w:bCs/>
      <w:iCs/>
      <w:color w:val="B30087"/>
      <w:sz w:val="32"/>
      <w:szCs w:val="32"/>
      <w:shd w:val="clear" w:color="auto" w:fill="FDFDFD"/>
      <w:lang w:val="en-US"/>
    </w:rPr>
  </w:style>
  <w:style w:type="paragraph" w:customStyle="1" w:styleId="AutovistaHeading-Green">
    <w:name w:val="Autovista Heading - Green"/>
    <w:basedOn w:val="AutovistaHeading-Magenta"/>
    <w:link w:val="AutovistaHeading-GreenChar"/>
    <w:qFormat/>
    <w:rsid w:val="00DE53DF"/>
    <w:rPr>
      <w:color w:val="00854D"/>
    </w:rPr>
  </w:style>
  <w:style w:type="character" w:customStyle="1" w:styleId="AutovistaSubheading-Italic-MagentaChar">
    <w:name w:val="Autovista Subheading - Italic - Magenta Char"/>
    <w:basedOn w:val="AutovistaSubheading-Italic-DarkerBlueChar"/>
    <w:link w:val="AutovistaSubheading-Italic-Magenta"/>
    <w:rsid w:val="00801339"/>
    <w:rPr>
      <w:rFonts w:ascii="Arial" w:eastAsia="Times New Roman" w:hAnsi="Arial" w:cs="Arial"/>
      <w:b/>
      <w:bCs/>
      <w:i/>
      <w:iCs/>
      <w:color w:val="B30087"/>
      <w:sz w:val="24"/>
      <w:szCs w:val="24"/>
      <w:shd w:val="clear" w:color="auto" w:fill="FDFDFD"/>
      <w:lang w:val="en-US"/>
    </w:rPr>
  </w:style>
  <w:style w:type="paragraph" w:customStyle="1" w:styleId="AutovistaSubheading-Italic-Green">
    <w:name w:val="Autovista Subheading - Italic - Green"/>
    <w:basedOn w:val="AutovistaSubheading-Italic-Magenta"/>
    <w:link w:val="AutovistaSubheading-Italic-GreenChar"/>
    <w:qFormat/>
    <w:rsid w:val="00DE53DF"/>
    <w:rPr>
      <w:color w:val="00854D"/>
    </w:rPr>
  </w:style>
  <w:style w:type="character" w:customStyle="1" w:styleId="AutovistaHeading-GreenChar">
    <w:name w:val="Autovista Heading - Green Char"/>
    <w:basedOn w:val="AutovistaHeading-MagentaChar"/>
    <w:link w:val="AutovistaHeading-Green"/>
    <w:rsid w:val="00DE53DF"/>
    <w:rPr>
      <w:rFonts w:ascii="Arial" w:eastAsia="Times New Roman" w:hAnsi="Arial" w:cs="Arial"/>
      <w:b/>
      <w:bCs/>
      <w:iCs/>
      <w:color w:val="00854D"/>
      <w:sz w:val="32"/>
      <w:szCs w:val="32"/>
      <w:shd w:val="clear" w:color="auto" w:fill="FDFDFD"/>
      <w:lang w:val="en-US"/>
    </w:rPr>
  </w:style>
  <w:style w:type="paragraph" w:customStyle="1" w:styleId="AutovistaHeading-NavyBlue">
    <w:name w:val="Autovista Heading - Navy Blue"/>
    <w:basedOn w:val="AutovistaHeading-Green"/>
    <w:link w:val="AutovistaHeading-NavyBlueChar"/>
    <w:qFormat/>
    <w:rsid w:val="00002DC4"/>
    <w:rPr>
      <w:color w:val="2A0666"/>
    </w:rPr>
  </w:style>
  <w:style w:type="character" w:customStyle="1" w:styleId="AutovistaSubheading-Italic-GreenChar">
    <w:name w:val="Autovista Subheading - Italic - Green Char"/>
    <w:basedOn w:val="AutovistaSubheading-Italic-MagentaChar"/>
    <w:link w:val="AutovistaSubheading-Italic-Green"/>
    <w:rsid w:val="00DE53DF"/>
    <w:rPr>
      <w:rFonts w:ascii="Arial" w:eastAsia="Times New Roman" w:hAnsi="Arial" w:cs="Arial"/>
      <w:b/>
      <w:bCs/>
      <w:i/>
      <w:iCs/>
      <w:color w:val="00854D"/>
      <w:sz w:val="24"/>
      <w:szCs w:val="24"/>
      <w:shd w:val="clear" w:color="auto" w:fill="FDFDFD"/>
      <w:lang w:val="en-US"/>
    </w:rPr>
  </w:style>
  <w:style w:type="paragraph" w:customStyle="1" w:styleId="AutovistaSubheading-Italic-NavyBlue">
    <w:name w:val="Autovista Subheading - Italic - Navy Blue"/>
    <w:basedOn w:val="AutovistaSubheading-Italic-Green"/>
    <w:link w:val="AutovistaSubheading-Italic-NavyBlueChar"/>
    <w:qFormat/>
    <w:rsid w:val="00002DC4"/>
    <w:rPr>
      <w:color w:val="2A0666"/>
    </w:rPr>
  </w:style>
  <w:style w:type="character" w:customStyle="1" w:styleId="AutovistaHeading-NavyBlueChar">
    <w:name w:val="Autovista Heading - Navy Blue Char"/>
    <w:basedOn w:val="AutovistaHeading-GreenChar"/>
    <w:link w:val="AutovistaHeading-NavyBlue"/>
    <w:rsid w:val="00002DC4"/>
    <w:rPr>
      <w:rFonts w:ascii="Arial" w:eastAsia="Times New Roman" w:hAnsi="Arial" w:cs="Arial"/>
      <w:b/>
      <w:bCs/>
      <w:iCs/>
      <w:color w:val="2A0666"/>
      <w:sz w:val="32"/>
      <w:szCs w:val="32"/>
      <w:shd w:val="clear" w:color="auto" w:fill="FDFDFD"/>
      <w:lang w:val="en-US"/>
    </w:rPr>
  </w:style>
  <w:style w:type="paragraph" w:customStyle="1" w:styleId="AutovistaHeading-DarkGrey">
    <w:name w:val="Autovista Heading - Dark Grey"/>
    <w:basedOn w:val="AutovistaHeading-NavyBlue"/>
    <w:link w:val="AutovistaHeading-DarkGreyChar"/>
    <w:qFormat/>
    <w:rsid w:val="00E44C05"/>
    <w:rPr>
      <w:color w:val="253746"/>
    </w:rPr>
  </w:style>
  <w:style w:type="character" w:customStyle="1" w:styleId="AutovistaSubheading-Italic-NavyBlueChar">
    <w:name w:val="Autovista Subheading - Italic - Navy Blue Char"/>
    <w:basedOn w:val="AutovistaSubheading-Italic-GreenChar"/>
    <w:link w:val="AutovistaSubheading-Italic-NavyBlue"/>
    <w:rsid w:val="00002DC4"/>
    <w:rPr>
      <w:rFonts w:ascii="Arial" w:eastAsia="Times New Roman" w:hAnsi="Arial" w:cs="Arial"/>
      <w:b/>
      <w:bCs/>
      <w:i/>
      <w:iCs/>
      <w:color w:val="2A0666"/>
      <w:sz w:val="24"/>
      <w:szCs w:val="24"/>
      <w:shd w:val="clear" w:color="auto" w:fill="FDFDFD"/>
      <w:lang w:val="en-US"/>
    </w:rPr>
  </w:style>
  <w:style w:type="paragraph" w:customStyle="1" w:styleId="AutovistaSubheading-DarkGrey">
    <w:name w:val="Autovista Subheading - Dark Grey"/>
    <w:basedOn w:val="AutovistaSubheading-Italic-NavyBlue"/>
    <w:link w:val="AutovistaSubheading-DarkGreyChar"/>
    <w:qFormat/>
    <w:rsid w:val="00E44C05"/>
    <w:rPr>
      <w:color w:val="253746"/>
    </w:rPr>
  </w:style>
  <w:style w:type="character" w:customStyle="1" w:styleId="AutovistaHeading-DarkGreyChar">
    <w:name w:val="Autovista Heading - Dark Grey Char"/>
    <w:basedOn w:val="AutovistaHeading-NavyBlueChar"/>
    <w:link w:val="AutovistaHeading-DarkGrey"/>
    <w:rsid w:val="00E44C05"/>
    <w:rPr>
      <w:rFonts w:ascii="Arial" w:eastAsia="Times New Roman" w:hAnsi="Arial" w:cs="Arial"/>
      <w:b/>
      <w:bCs/>
      <w:iCs/>
      <w:color w:val="253746"/>
      <w:sz w:val="32"/>
      <w:szCs w:val="32"/>
      <w:shd w:val="clear" w:color="auto" w:fill="FDFDFD"/>
      <w:lang w:val="en-US"/>
    </w:rPr>
  </w:style>
  <w:style w:type="character" w:customStyle="1" w:styleId="AutovistaSubheading-DarkGreyChar">
    <w:name w:val="Autovista Subheading - Dark Grey Char"/>
    <w:basedOn w:val="AutovistaSubheading-Italic-NavyBlueChar"/>
    <w:link w:val="AutovistaSubheading-DarkGrey"/>
    <w:rsid w:val="00E44C05"/>
    <w:rPr>
      <w:rFonts w:ascii="Arial" w:eastAsia="Times New Roman" w:hAnsi="Arial" w:cs="Arial"/>
      <w:b/>
      <w:bCs/>
      <w:i/>
      <w:iCs/>
      <w:color w:val="253746"/>
      <w:sz w:val="24"/>
      <w:szCs w:val="24"/>
      <w:shd w:val="clear" w:color="auto" w:fill="FDFDFD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84A39"/>
    <w:pPr>
      <w:spacing w:before="120" w:after="120" w:line="240" w:lineRule="auto"/>
      <w:contextualSpacing/>
    </w:pPr>
    <w:rPr>
      <w:rFonts w:asciiTheme="majorHAnsi" w:eastAsiaTheme="majorEastAsia" w:hAnsiTheme="majorHAnsi" w:cstheme="majorBidi"/>
      <w:color w:val="0095C8" w:themeColor="accent1"/>
      <w:spacing w:val="-10"/>
      <w:kern w:val="28"/>
      <w:sz w:val="52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A84A39"/>
    <w:rPr>
      <w:rFonts w:asciiTheme="majorHAnsi" w:eastAsiaTheme="majorEastAsia" w:hAnsiTheme="majorHAnsi" w:cstheme="majorBidi"/>
      <w:color w:val="0095C8" w:themeColor="accent1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rsid w:val="00A84A39"/>
    <w:rPr>
      <w:rFonts w:ascii="Arial" w:eastAsia="Times New Roman" w:hAnsi="Arial" w:cs="Arial"/>
      <w:b/>
      <w:bCs/>
      <w:sz w:val="32"/>
      <w:szCs w:val="52"/>
      <w:lang w:eastAsia="zh-CN"/>
    </w:rPr>
  </w:style>
  <w:style w:type="character" w:customStyle="1" w:styleId="Heading2Char">
    <w:name w:val="Heading 2 Char"/>
    <w:basedOn w:val="DefaultParagraphFont"/>
    <w:link w:val="Heading2"/>
    <w:rsid w:val="00A84A39"/>
    <w:rPr>
      <w:rFonts w:ascii="Arial" w:eastAsia="Times New Roman" w:hAnsi="Arial" w:cs="Arial"/>
      <w:b/>
      <w:bCs/>
      <w:kern w:val="28"/>
      <w:sz w:val="28"/>
      <w:szCs w:val="20"/>
      <w:lang w:eastAsia="zh-CN"/>
    </w:rPr>
  </w:style>
  <w:style w:type="character" w:customStyle="1" w:styleId="Heading3Char">
    <w:name w:val="Heading 3 Char"/>
    <w:basedOn w:val="DefaultParagraphFont"/>
    <w:link w:val="Heading3"/>
    <w:rsid w:val="00A84A39"/>
    <w:rPr>
      <w:rFonts w:ascii="Arial" w:eastAsia="Times New Roman" w:hAnsi="Arial" w:cs="Arial"/>
      <w:b/>
      <w:bCs/>
      <w:kern w:val="28"/>
      <w:sz w:val="24"/>
      <w:szCs w:val="20"/>
      <w:u w:val="single"/>
      <w:lang w:eastAsia="zh-CN"/>
    </w:rPr>
  </w:style>
  <w:style w:type="character" w:customStyle="1" w:styleId="Heading4Char">
    <w:name w:val="Heading 4 Char"/>
    <w:basedOn w:val="DefaultParagraphFont"/>
    <w:link w:val="Heading4"/>
    <w:rsid w:val="00A84A39"/>
    <w:rPr>
      <w:rFonts w:ascii="Arial" w:eastAsia="Times New Roman" w:hAnsi="Arial" w:cs="Arial"/>
      <w:b/>
      <w:bCs/>
      <w:i/>
      <w:iCs/>
      <w:kern w:val="28"/>
      <w:sz w:val="24"/>
      <w:szCs w:val="24"/>
      <w:lang w:eastAsia="zh-CN"/>
    </w:rPr>
  </w:style>
  <w:style w:type="character" w:customStyle="1" w:styleId="Heading5Char">
    <w:name w:val="Heading 5 Char"/>
    <w:basedOn w:val="DefaultParagraphFont"/>
    <w:link w:val="Heading5"/>
    <w:rsid w:val="00A84A39"/>
    <w:rPr>
      <w:rFonts w:ascii="Arial" w:eastAsia="Times New Roman" w:hAnsi="Arial" w:cs="Arial"/>
      <w:b/>
      <w:bCs/>
      <w:kern w:val="28"/>
      <w:szCs w:val="20"/>
      <w:lang w:eastAsia="zh-CN"/>
    </w:rPr>
  </w:style>
  <w:style w:type="character" w:customStyle="1" w:styleId="Heading6Char">
    <w:name w:val="Heading 6 Char"/>
    <w:basedOn w:val="DefaultParagraphFont"/>
    <w:link w:val="Heading6"/>
    <w:rsid w:val="00A84A39"/>
    <w:rPr>
      <w:rFonts w:ascii="Arial" w:eastAsia="Times New Roman" w:hAnsi="Arial" w:cs="Arial"/>
      <w:b/>
      <w:bCs/>
      <w:i/>
      <w:iCs/>
      <w:kern w:val="28"/>
      <w:sz w:val="24"/>
      <w:szCs w:val="24"/>
      <w:lang w:eastAsia="zh-CN"/>
    </w:rPr>
  </w:style>
  <w:style w:type="character" w:customStyle="1" w:styleId="Heading7Char">
    <w:name w:val="Heading 7 Char"/>
    <w:basedOn w:val="DefaultParagraphFont"/>
    <w:link w:val="Heading7"/>
    <w:rsid w:val="00A84A39"/>
    <w:rPr>
      <w:rFonts w:ascii="Arial" w:eastAsia="Times New Roman" w:hAnsi="Arial" w:cs="Arial"/>
      <w:b/>
      <w:bCs/>
      <w:kern w:val="28"/>
      <w:sz w:val="24"/>
      <w:szCs w:val="24"/>
      <w:lang w:eastAsia="zh-CN"/>
    </w:rPr>
  </w:style>
  <w:style w:type="character" w:customStyle="1" w:styleId="Heading8Char">
    <w:name w:val="Heading 8 Char"/>
    <w:basedOn w:val="DefaultParagraphFont"/>
    <w:link w:val="Heading8"/>
    <w:rsid w:val="00A84A39"/>
    <w:rPr>
      <w:rFonts w:ascii="Arial" w:eastAsia="Times New Roman" w:hAnsi="Arial" w:cs="Arial"/>
      <w:b/>
      <w:bCs/>
      <w:i/>
      <w:iCs/>
      <w:kern w:val="28"/>
      <w:sz w:val="24"/>
      <w:szCs w:val="24"/>
      <w:lang w:eastAsia="zh-CN"/>
    </w:rPr>
  </w:style>
  <w:style w:type="character" w:customStyle="1" w:styleId="Heading9Char">
    <w:name w:val="Heading 9 Char"/>
    <w:basedOn w:val="DefaultParagraphFont"/>
    <w:link w:val="Heading9"/>
    <w:rsid w:val="00A84A39"/>
    <w:rPr>
      <w:rFonts w:ascii="Arial" w:eastAsia="Times New Roman" w:hAnsi="Arial" w:cs="Arial"/>
      <w:b/>
      <w:bCs/>
      <w:i/>
      <w:iCs/>
      <w:kern w:val="28"/>
      <w:sz w:val="24"/>
      <w:szCs w:val="24"/>
      <w:lang w:eastAsia="zh-CN"/>
    </w:rPr>
  </w:style>
  <w:style w:type="paragraph" w:styleId="BodyText">
    <w:name w:val="Body Text"/>
    <w:basedOn w:val="Normal"/>
    <w:link w:val="BodyTextChar"/>
    <w:rsid w:val="00A84A39"/>
    <w:pPr>
      <w:spacing w:after="0" w:line="240" w:lineRule="auto"/>
    </w:pPr>
    <w:rPr>
      <w:rFonts w:ascii="Times New Roman" w:eastAsia="Times New Roman" w:hAnsi="Times New Roman" w:cs="Times New Roman"/>
      <w:i/>
      <w:iCs/>
      <w:szCs w:val="20"/>
      <w:lang w:val="en-GB" w:eastAsia="zh-CN"/>
    </w:rPr>
  </w:style>
  <w:style w:type="character" w:customStyle="1" w:styleId="BodyTextChar">
    <w:name w:val="Body Text Char"/>
    <w:basedOn w:val="DefaultParagraphFont"/>
    <w:link w:val="BodyText"/>
    <w:rsid w:val="00A84A39"/>
    <w:rPr>
      <w:rFonts w:ascii="Times New Roman" w:eastAsia="Times New Roman" w:hAnsi="Times New Roman" w:cs="Times New Roman"/>
      <w:i/>
      <w:iCs/>
      <w:szCs w:val="20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A84A3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0"/>
      <w:lang w:val="x-none"/>
    </w:rPr>
  </w:style>
  <w:style w:type="character" w:customStyle="1" w:styleId="ListParagraphChar">
    <w:name w:val="List Paragraph Char"/>
    <w:link w:val="ListParagraph"/>
    <w:uiPriority w:val="34"/>
    <w:rsid w:val="00A84A39"/>
    <w:rPr>
      <w:rFonts w:ascii="Times New Roman" w:eastAsia="Times New Roman" w:hAnsi="Times New Roman" w:cs="Times New Roman"/>
      <w:szCs w:val="20"/>
      <w:lang w:val="x-none"/>
    </w:rPr>
  </w:style>
  <w:style w:type="paragraph" w:styleId="NormalWeb">
    <w:name w:val="Normal (Web)"/>
    <w:basedOn w:val="Normal"/>
    <w:rsid w:val="00A84A39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0066"/>
      <w:sz w:val="24"/>
      <w:szCs w:val="24"/>
      <w:lang w:val="en-GB" w:eastAsia="en-GB"/>
    </w:rPr>
  </w:style>
  <w:style w:type="paragraph" w:styleId="NoSpacing">
    <w:name w:val="No Spacing"/>
    <w:uiPriority w:val="1"/>
    <w:qFormat/>
    <w:rsid w:val="00A84A39"/>
    <w:pPr>
      <w:spacing w:after="0" w:line="240" w:lineRule="auto"/>
    </w:pPr>
    <w:rPr>
      <w:rFonts w:ascii="Arial" w:eastAsia="Times New Roman" w:hAnsi="Arial" w:cs="Arial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.taylor\OneDrive%20-%20Autovista%20Ltd\Documents\Autovista%20Group%20Word%20Template%20-%20Portrait.dotx" TargetMode="External"/></Relationships>
</file>

<file path=word/theme/theme1.xml><?xml version="1.0" encoding="utf-8"?>
<a:theme xmlns:a="http://schemas.openxmlformats.org/drawingml/2006/main" name="Office Theme">
  <a:themeElements>
    <a:clrScheme name="Autovista Group Colours 2022">
      <a:dk1>
        <a:srgbClr val="253746"/>
      </a:dk1>
      <a:lt1>
        <a:sysClr val="window" lastClr="FFFFFF"/>
      </a:lt1>
      <a:dk2>
        <a:srgbClr val="000000"/>
      </a:dk2>
      <a:lt2>
        <a:srgbClr val="E7E6E6"/>
      </a:lt2>
      <a:accent1>
        <a:srgbClr val="0095C8"/>
      </a:accent1>
      <a:accent2>
        <a:srgbClr val="2A0666"/>
      </a:accent2>
      <a:accent3>
        <a:srgbClr val="00854D"/>
      </a:accent3>
      <a:accent4>
        <a:srgbClr val="006ABF"/>
      </a:accent4>
      <a:accent5>
        <a:srgbClr val="B30087"/>
      </a:accent5>
      <a:accent6>
        <a:srgbClr val="EC6839"/>
      </a:accent6>
      <a:hlink>
        <a:srgbClr val="0095C8"/>
      </a:hlink>
      <a:folHlink>
        <a:srgbClr val="B30087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895A881F5CF147B3888B327E52D6D2" ma:contentTypeVersion="13" ma:contentTypeDescription="Create a new document." ma:contentTypeScope="" ma:versionID="71542a554e89a605a546722c63134319">
  <xsd:schema xmlns:xsd="http://www.w3.org/2001/XMLSchema" xmlns:xs="http://www.w3.org/2001/XMLSchema" xmlns:p="http://schemas.microsoft.com/office/2006/metadata/properties" xmlns:ns3="6732a758-e8ac-4c7a-8f9e-0d2ca88a9082" xmlns:ns4="8dbab244-6cb0-487c-ae3f-b6aae90d9d23" targetNamespace="http://schemas.microsoft.com/office/2006/metadata/properties" ma:root="true" ma:fieldsID="2c8c8c3770b8a1cf8762946d07db3ced" ns3:_="" ns4:_="">
    <xsd:import namespace="6732a758-e8ac-4c7a-8f9e-0d2ca88a9082"/>
    <xsd:import namespace="8dbab244-6cb0-487c-ae3f-b6aae90d9d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Details" minOccurs="0"/>
                <xsd:element ref="ns4:SharingHintHash" minOccurs="0"/>
                <xsd:element ref="ns4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32a758-e8ac-4c7a-8f9e-0d2ca88a90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bab244-6cb0-487c-ae3f-b6aae90d9d23" elementFormDefault="qualified">
    <xsd:import namespace="http://schemas.microsoft.com/office/2006/documentManagement/types"/>
    <xsd:import namespace="http://schemas.microsoft.com/office/infopath/2007/PartnerControls"/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65A139-E8C5-44BC-927C-1A38B845C6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32a758-e8ac-4c7a-8f9e-0d2ca88a9082"/>
    <ds:schemaRef ds:uri="8dbab244-6cb0-487c-ae3f-b6aae90d9d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211112-6D49-4AD9-87D7-0760C5E165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A5AFC4-37C8-4F3F-ADDA-BAB669BD688C}">
  <ds:schemaRefs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purl.org/dc/terms/"/>
    <ds:schemaRef ds:uri="http://schemas.microsoft.com/office/2006/metadata/properties"/>
    <ds:schemaRef ds:uri="8dbab244-6cb0-487c-ae3f-b6aae90d9d23"/>
    <ds:schemaRef ds:uri="6732a758-e8ac-4c7a-8f9e-0d2ca88a9082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Autovista Group Word Template - Portrait</Template>
  <TotalTime>0</TotalTime>
  <Pages>3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Taylor, Jason</dc:creator>
  <cp:keywords/>
  <dc:description/>
  <cp:lastModifiedBy>Taylor, Jason</cp:lastModifiedBy>
  <cp:revision>2</cp:revision>
  <dcterms:created xsi:type="dcterms:W3CDTF">2022-07-15T09:46:00Z</dcterms:created>
  <dcterms:modified xsi:type="dcterms:W3CDTF">2022-07-15T09:46:00Z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0x0101007F895A881F5CF147B3888B327E52D6D2</vt:lpwstr>
  </property>
</Properties>
</file>